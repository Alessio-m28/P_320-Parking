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E42C" w14:textId="6035F2EF" w:rsidR="007F30AE" w:rsidRPr="007C1537" w:rsidRDefault="009E0A58" w:rsidP="000E7483">
      <w:pPr>
        <w:pStyle w:val="Titre"/>
        <w:rPr>
          <w:lang w:val="en-US"/>
        </w:rPr>
      </w:pPr>
      <w:r w:rsidRPr="007C1537">
        <w:rPr>
          <w:lang w:val="en-US"/>
        </w:rPr>
        <w:t>P_320 Parking</w:t>
      </w:r>
    </w:p>
    <w:p w14:paraId="36CC630C" w14:textId="7D6B6BF8" w:rsidR="000E7483" w:rsidRPr="007C1537" w:rsidRDefault="007C1537" w:rsidP="00D275C6">
      <w:pPr>
        <w:spacing w:before="2400"/>
        <w:jc w:val="center"/>
        <w:rPr>
          <w:rFonts w:cs="Arial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2FB5E3CD" wp14:editId="37ADADFB">
            <wp:extent cx="2995448" cy="2995448"/>
            <wp:effectExtent l="0" t="0" r="0" b="0"/>
            <wp:docPr id="584235562" name="Image 3" descr="Icône de stationnement svg png jpg pdf Images vectorielles Panneau de  symbole de stationnement de voiture Panneaux de stationnement réservés  imprimables Logo de stationnement pour personnes handicapées parking privé  - Etsy F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cône de stationnement svg png jpg pdf Images vectorielles Panneau de  symbole de stationnement de voiture Panneaux de stationnement réservés  imprimables Logo de stationnement pour personnes handicapées parking privé  - Etsy Fra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017" cy="300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57C5" w14:textId="1C95877D" w:rsidR="007F30AE" w:rsidRPr="000E7483" w:rsidRDefault="009E0A58" w:rsidP="007C1537">
      <w:pPr>
        <w:spacing w:before="2000"/>
        <w:ind w:left="2832" w:firstLine="708"/>
      </w:pPr>
      <w:r>
        <w:t>Alessio Martino – CID2A</w:t>
      </w:r>
    </w:p>
    <w:p w14:paraId="642909B0" w14:textId="300E6B30" w:rsidR="007F30AE" w:rsidRPr="000E7483" w:rsidRDefault="009E0A58" w:rsidP="000E7483">
      <w:pPr>
        <w:jc w:val="center"/>
      </w:pPr>
      <w:r>
        <w:t>Vennes</w:t>
      </w:r>
    </w:p>
    <w:p w14:paraId="15659F13" w14:textId="6FF3423C" w:rsidR="007F30AE" w:rsidRPr="000E7483" w:rsidRDefault="009E0A58" w:rsidP="000E7483">
      <w:pPr>
        <w:jc w:val="center"/>
      </w:pPr>
      <w:r>
        <w:t>32 périodes</w:t>
      </w:r>
    </w:p>
    <w:p w14:paraId="6BB434E0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403BC893" w14:textId="7FD2E91F" w:rsidR="005026D3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244244853" w:history="1">
        <w:r w:rsidR="005026D3" w:rsidRPr="00D36E79">
          <w:rPr>
            <w:rStyle w:val="Lienhypertexte"/>
            <w:noProof/>
          </w:rPr>
          <w:t>1</w:t>
        </w:r>
        <w:r w:rsidR="005026D3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5026D3" w:rsidRPr="00D36E79">
          <w:rPr>
            <w:rStyle w:val="Lienhypertexte"/>
            <w:noProof/>
          </w:rPr>
          <w:t>Spécifications</w:t>
        </w:r>
        <w:r w:rsidR="005026D3">
          <w:rPr>
            <w:noProof/>
            <w:webHidden/>
          </w:rPr>
          <w:tab/>
        </w:r>
        <w:r w:rsidR="005026D3">
          <w:rPr>
            <w:noProof/>
            <w:webHidden/>
          </w:rPr>
          <w:fldChar w:fldCharType="begin"/>
        </w:r>
        <w:r w:rsidR="005026D3">
          <w:rPr>
            <w:noProof/>
            <w:webHidden/>
          </w:rPr>
          <w:instrText xml:space="preserve"> PAGEREF _Toc244244853 \h </w:instrText>
        </w:r>
        <w:r w:rsidR="005026D3">
          <w:rPr>
            <w:noProof/>
            <w:webHidden/>
          </w:rPr>
        </w:r>
        <w:r w:rsidR="005026D3">
          <w:rPr>
            <w:noProof/>
            <w:webHidden/>
          </w:rPr>
          <w:fldChar w:fldCharType="separate"/>
        </w:r>
        <w:r w:rsidR="005026D3">
          <w:rPr>
            <w:noProof/>
            <w:webHidden/>
          </w:rPr>
          <w:t>3</w:t>
        </w:r>
        <w:r w:rsidR="005026D3">
          <w:rPr>
            <w:noProof/>
            <w:webHidden/>
          </w:rPr>
          <w:fldChar w:fldCharType="end"/>
        </w:r>
      </w:hyperlink>
    </w:p>
    <w:p w14:paraId="508A7C21" w14:textId="79B1BCD1" w:rsidR="005026D3" w:rsidRDefault="005026D3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4244854" w:history="1">
        <w:r w:rsidRPr="00D36E79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Titre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C8D7D3" w14:textId="171A84E1" w:rsidR="005026D3" w:rsidRDefault="005026D3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4244855" w:history="1">
        <w:r w:rsidRPr="00D36E79">
          <w:rPr>
            <w:rStyle w:val="Lienhypertexte"/>
            <w:noProof/>
          </w:rPr>
          <w:t>1.2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0CB1B1" w14:textId="122DB1C0" w:rsidR="005026D3" w:rsidRDefault="005026D3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4244856" w:history="1">
        <w:r w:rsidRPr="00D36E79">
          <w:rPr>
            <w:rStyle w:val="Lienhypertexte"/>
            <w:noProof/>
          </w:rPr>
          <w:t>1.3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Matériel et logiciels à disposition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09867A" w14:textId="330820F7" w:rsidR="005026D3" w:rsidRDefault="005026D3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4244857" w:history="1">
        <w:r w:rsidRPr="00D36E79">
          <w:rPr>
            <w:rStyle w:val="Lienhypertexte"/>
            <w:noProof/>
          </w:rPr>
          <w:t>1.4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78D27C" w14:textId="5362A378" w:rsidR="005026D3" w:rsidRDefault="005026D3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4244858" w:history="1">
        <w:r w:rsidRPr="00D36E79">
          <w:rPr>
            <w:rStyle w:val="Lienhypertexte"/>
            <w:noProof/>
          </w:rPr>
          <w:t>1.5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Cahier des charges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2FA290" w14:textId="7335F348" w:rsidR="005026D3" w:rsidRDefault="005026D3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4244859" w:history="1">
        <w:r w:rsidRPr="00D36E79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Planification Initiale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7C14AD" w14:textId="124CBEDC" w:rsidR="005026D3" w:rsidRDefault="005026D3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4244860" w:history="1">
        <w:r w:rsidRPr="00D36E79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Analyse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320AB1" w14:textId="0D204AC3" w:rsidR="005026D3" w:rsidRDefault="005026D3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4244861" w:history="1">
        <w:r w:rsidRPr="00D36E79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Réalisation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D0D39D" w14:textId="0CEA9004" w:rsidR="005026D3" w:rsidRDefault="005026D3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4244862" w:history="1">
        <w:r w:rsidRPr="00D36E79">
          <w:rPr>
            <w:rStyle w:val="Lienhypertexte"/>
            <w:noProof/>
          </w:rPr>
          <w:t>4.1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Bilan du déroulement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52E110" w14:textId="292FA37B" w:rsidR="005026D3" w:rsidRDefault="005026D3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4244863" w:history="1">
        <w:r w:rsidRPr="00D36E79">
          <w:rPr>
            <w:rStyle w:val="Lienhypertexte"/>
            <w:noProof/>
          </w:rPr>
          <w:t>4.2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Bilan pr</w:t>
        </w:r>
        <w:r w:rsidRPr="00D36E79">
          <w:rPr>
            <w:rStyle w:val="Lienhypertexte"/>
            <w:noProof/>
          </w:rPr>
          <w:t>o</w:t>
        </w:r>
        <w:r w:rsidRPr="00D36E79">
          <w:rPr>
            <w:rStyle w:val="Lienhypertexte"/>
            <w:noProof/>
          </w:rPr>
          <w:t>duit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90FF6C" w14:textId="33DE838D" w:rsidR="005026D3" w:rsidRDefault="005026D3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4244864" w:history="1">
        <w:r w:rsidRPr="00D36E79">
          <w:rPr>
            <w:rStyle w:val="Lienhypertexte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A3BF8F" w14:textId="3B386DF9" w:rsidR="005026D3" w:rsidRDefault="005026D3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4244865" w:history="1">
        <w:r w:rsidRPr="00D36E79">
          <w:rPr>
            <w:rStyle w:val="Lienhypertexte"/>
            <w:noProof/>
          </w:rPr>
          <w:t>5.1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Rapport des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F88506" w14:textId="69038FE6" w:rsidR="005026D3" w:rsidRDefault="005026D3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4244866" w:history="1">
        <w:r w:rsidRPr="00D36E79">
          <w:rPr>
            <w:rStyle w:val="Lienhypertexte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Conception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141A3D" w14:textId="4C706626" w:rsidR="005026D3" w:rsidRDefault="005026D3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4244867" w:history="1">
        <w:r w:rsidRPr="00D36E79">
          <w:rPr>
            <w:rStyle w:val="Lienhypertexte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3F4EBB" w14:textId="4B00E164" w:rsidR="005026D3" w:rsidRDefault="005026D3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4244868" w:history="1">
        <w:r w:rsidRPr="00D36E79">
          <w:rPr>
            <w:rStyle w:val="Lienhypertexte"/>
            <w:noProof/>
          </w:rPr>
          <w:t>7.1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Bilan des fonctionnalités demandées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BC3B18" w14:textId="7CA5429A" w:rsidR="005026D3" w:rsidRDefault="005026D3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4244869" w:history="1">
        <w:r w:rsidRPr="00D36E79">
          <w:rPr>
            <w:rStyle w:val="Lienhypertexte"/>
            <w:noProof/>
          </w:rPr>
          <w:t>7.2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Bilan de la planification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33D56B" w14:textId="70B48D22" w:rsidR="005026D3" w:rsidRDefault="005026D3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4244870" w:history="1">
        <w:r w:rsidRPr="00D36E79">
          <w:rPr>
            <w:rStyle w:val="Lienhypertexte"/>
            <w:noProof/>
          </w:rPr>
          <w:t>7.3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Bilan personnel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8F5193" w14:textId="1C518FA6" w:rsidR="005026D3" w:rsidRDefault="005026D3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4244871" w:history="1">
        <w:r w:rsidRPr="00D36E79">
          <w:rPr>
            <w:rStyle w:val="Lienhypertexte"/>
            <w:noProof/>
          </w:rPr>
          <w:t>7.4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Bilan de l’utilisation de l’IA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3936DC" w14:textId="2EB29EAB" w:rsidR="005026D3" w:rsidRDefault="005026D3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44244872" w:history="1">
        <w:r w:rsidRPr="00D36E79">
          <w:rPr>
            <w:rStyle w:val="Lienhypertexte"/>
            <w:noProof/>
          </w:rPr>
          <w:t>8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Divers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FA9A8C" w14:textId="14B8D15C" w:rsidR="005026D3" w:rsidRDefault="005026D3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44244873" w:history="1">
        <w:r w:rsidRPr="00D36E79">
          <w:rPr>
            <w:rStyle w:val="Lienhypertexte"/>
            <w:noProof/>
          </w:rPr>
          <w:t>8.1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D36E79">
          <w:rPr>
            <w:rStyle w:val="Lienhypertexte"/>
            <w:noProof/>
          </w:rPr>
          <w:t>Journal de travail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_Toc244244873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D1D434" w14:textId="0307B3D2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53C6D217" w14:textId="77777777"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244244853"/>
      <w:r w:rsidRPr="00932149">
        <w:lastRenderedPageBreak/>
        <w:t>Spécifications</w:t>
      </w:r>
      <w:bookmarkEnd w:id="0"/>
      <w:bookmarkEnd w:id="1"/>
      <w:bookmarkEnd w:id="2"/>
    </w:p>
    <w:p w14:paraId="0D76984C" w14:textId="77777777" w:rsidR="008E53F9" w:rsidRPr="008E53F9" w:rsidRDefault="008E53F9" w:rsidP="008E53F9">
      <w:pPr>
        <w:pStyle w:val="Corpsdetexte"/>
      </w:pPr>
    </w:p>
    <w:p w14:paraId="19BD4A38" w14:textId="77777777" w:rsidR="00D160DD" w:rsidRDefault="00753A51" w:rsidP="008E53F9">
      <w:pPr>
        <w:pStyle w:val="Titre2"/>
      </w:pPr>
      <w:bookmarkStart w:id="3" w:name="_Toc532179969"/>
      <w:bookmarkStart w:id="4" w:name="_Toc165969639"/>
      <w:bookmarkStart w:id="5" w:name="_Toc244244854"/>
      <w:r>
        <w:t>T</w:t>
      </w:r>
      <w:r w:rsidR="00902523">
        <w:t>itr</w:t>
      </w:r>
      <w:r w:rsidR="0015167D">
        <w:t>e</w:t>
      </w:r>
      <w:bookmarkEnd w:id="5"/>
    </w:p>
    <w:p w14:paraId="0DD4F913" w14:textId="77777777" w:rsidR="0015167D" w:rsidRPr="0015167D" w:rsidRDefault="0015167D" w:rsidP="0015167D">
      <w:pPr>
        <w:pStyle w:val="Retraitcorpsdetexte"/>
      </w:pPr>
    </w:p>
    <w:p w14:paraId="3E640041" w14:textId="53EAC3EC" w:rsidR="00F664DF" w:rsidRDefault="00795D40" w:rsidP="00795D40">
      <w:pPr>
        <w:ind w:left="426" w:firstLine="708"/>
      </w:pPr>
      <w:r>
        <w:t>P_320 Parking</w:t>
      </w:r>
    </w:p>
    <w:p w14:paraId="1D6A99DA" w14:textId="677323FC" w:rsidR="0015167D" w:rsidRPr="00F664DF" w:rsidRDefault="00795D40" w:rsidP="0015167D">
      <w:pPr>
        <w:pStyle w:val="Retraitcorpsdetexte"/>
      </w:pPr>
      <w:r>
        <w:t xml:space="preserve"> </w:t>
      </w:r>
    </w:p>
    <w:p w14:paraId="1D9D0AAD" w14:textId="77777777" w:rsidR="00753A51" w:rsidRDefault="00902523" w:rsidP="008E53F9">
      <w:pPr>
        <w:pStyle w:val="Titre2"/>
      </w:pPr>
      <w:bookmarkStart w:id="6" w:name="_Toc244244855"/>
      <w:r>
        <w:t>Description</w:t>
      </w:r>
      <w:bookmarkEnd w:id="6"/>
    </w:p>
    <w:p w14:paraId="2CAF5774" w14:textId="77777777" w:rsidR="0015167D" w:rsidRPr="0015167D" w:rsidRDefault="0015167D" w:rsidP="0015167D">
      <w:pPr>
        <w:pStyle w:val="Retraitcorpsdetexte"/>
      </w:pPr>
    </w:p>
    <w:p w14:paraId="5DBAD75A" w14:textId="5D15289A" w:rsidR="0015167D" w:rsidRDefault="00795D40" w:rsidP="00795D40">
      <w:pPr>
        <w:ind w:left="426" w:firstLine="708"/>
      </w:pPr>
      <w:r>
        <w:t>Pour ce projet nous devons réaliser un programme C# orienté objet.</w:t>
      </w:r>
    </w:p>
    <w:p w14:paraId="6E5F6FCC" w14:textId="34EB8B84" w:rsidR="00795D40" w:rsidRDefault="00795D40" w:rsidP="00F518E2">
      <w:pPr>
        <w:ind w:left="1134"/>
      </w:pPr>
      <w:r>
        <w:t xml:space="preserve">Ce dernier est une interface console ou nous pouvons insérer </w:t>
      </w:r>
      <w:r w:rsidR="00F518E2">
        <w:t>des véhicules</w:t>
      </w:r>
      <w:r>
        <w:t xml:space="preserve"> les sortir du parking</w:t>
      </w:r>
      <w:r w:rsidR="00F518E2">
        <w:t>, afficher le parking, etc.</w:t>
      </w:r>
    </w:p>
    <w:p w14:paraId="63E48C35" w14:textId="77777777" w:rsidR="0015167D" w:rsidRPr="00F664DF" w:rsidRDefault="0015167D" w:rsidP="0015167D">
      <w:pPr>
        <w:pStyle w:val="Retraitcorpsdetexte"/>
      </w:pPr>
    </w:p>
    <w:p w14:paraId="51E3B867" w14:textId="77777777" w:rsidR="00753A51" w:rsidRDefault="00902523" w:rsidP="008E53F9">
      <w:pPr>
        <w:pStyle w:val="Titre2"/>
      </w:pPr>
      <w:bookmarkStart w:id="7" w:name="_Toc244244856"/>
      <w:r>
        <w:t>Matériel et logiciels à disposition</w:t>
      </w:r>
      <w:bookmarkEnd w:id="7"/>
    </w:p>
    <w:p w14:paraId="28261785" w14:textId="77777777" w:rsidR="0015167D" w:rsidRPr="0015167D" w:rsidRDefault="0015167D" w:rsidP="00795D40"/>
    <w:p w14:paraId="58610376" w14:textId="1CBBC089" w:rsidR="0015167D" w:rsidRDefault="00795D40" w:rsidP="00795D40">
      <w:pPr>
        <w:ind w:left="426" w:firstLine="708"/>
      </w:pPr>
      <w:r>
        <w:t>Ordinateurs de l’ETML, Visual Studio Code 2022, Internet</w:t>
      </w:r>
    </w:p>
    <w:p w14:paraId="1CCE9DE9" w14:textId="77777777" w:rsidR="00F664DF" w:rsidRPr="00F664DF" w:rsidRDefault="00F664DF" w:rsidP="00F664DF">
      <w:pPr>
        <w:pStyle w:val="Retraitcorpsdetexte"/>
      </w:pPr>
    </w:p>
    <w:p w14:paraId="3D8CB788" w14:textId="77777777" w:rsidR="00753A51" w:rsidRDefault="00753A51" w:rsidP="008E53F9">
      <w:pPr>
        <w:pStyle w:val="Titre2"/>
      </w:pPr>
      <w:bookmarkStart w:id="8" w:name="_Toc244244857"/>
      <w:r>
        <w:t>P</w:t>
      </w:r>
      <w:r w:rsidR="00902523">
        <w:t>rérequis</w:t>
      </w:r>
      <w:bookmarkEnd w:id="8"/>
    </w:p>
    <w:p w14:paraId="5A69A59C" w14:textId="77777777" w:rsidR="0015167D" w:rsidRPr="0015167D" w:rsidRDefault="0015167D" w:rsidP="0015167D">
      <w:pPr>
        <w:pStyle w:val="Retraitcorpsdetexte"/>
      </w:pPr>
    </w:p>
    <w:p w14:paraId="22033D45" w14:textId="7A90EFDE" w:rsidR="0015167D" w:rsidRDefault="00795D40" w:rsidP="00795D40">
      <w:pPr>
        <w:ind w:left="426" w:firstLine="708"/>
      </w:pPr>
      <w:r>
        <w:t>Avoir fait le module I319</w:t>
      </w:r>
    </w:p>
    <w:p w14:paraId="7152539C" w14:textId="77777777" w:rsidR="0015167D" w:rsidRPr="00F664DF" w:rsidRDefault="0015167D" w:rsidP="0015167D">
      <w:pPr>
        <w:pStyle w:val="Retraitcorpsdetexte"/>
      </w:pPr>
    </w:p>
    <w:p w14:paraId="7E5E75D0" w14:textId="77777777" w:rsidR="00753A51" w:rsidRDefault="00902523" w:rsidP="008E53F9">
      <w:pPr>
        <w:pStyle w:val="Titre2"/>
      </w:pPr>
      <w:bookmarkStart w:id="9" w:name="_Toc244244858"/>
      <w:r>
        <w:t>Cahier des charges</w:t>
      </w:r>
      <w:bookmarkEnd w:id="9"/>
    </w:p>
    <w:p w14:paraId="37B48A76" w14:textId="77777777" w:rsidR="00C809A0" w:rsidRPr="00C809A0" w:rsidRDefault="00C809A0" w:rsidP="00C809A0">
      <w:pPr>
        <w:pStyle w:val="Retraitcorpsdetexte"/>
      </w:pPr>
    </w:p>
    <w:p w14:paraId="7B4B37E2" w14:textId="73211474" w:rsidR="00795D40" w:rsidRPr="00795D40" w:rsidRDefault="00795D40" w:rsidP="00795D40">
      <w:pPr>
        <w:pStyle w:val="Retraitcorpsdetexte"/>
      </w:pPr>
      <w:r>
        <w:t>Se référer au fichier « </w:t>
      </w:r>
      <w:r w:rsidRPr="00795D40">
        <w:t>2026-oo-parking-cdc.pdf</w:t>
      </w:r>
      <w:r>
        <w:t> »</w:t>
      </w:r>
    </w:p>
    <w:p w14:paraId="50172FCC" w14:textId="7420343E" w:rsidR="007F30AE" w:rsidRDefault="007F30AE" w:rsidP="00795D40">
      <w:pPr>
        <w:pStyle w:val="Titre1"/>
      </w:pPr>
      <w:bookmarkStart w:id="10" w:name="_Toc244244859"/>
      <w:r w:rsidRPr="007F30AE">
        <w:t>Planification</w:t>
      </w:r>
      <w:bookmarkEnd w:id="3"/>
      <w:bookmarkEnd w:id="4"/>
      <w:r w:rsidR="008E53F9">
        <w:t xml:space="preserve"> Initiale</w:t>
      </w:r>
      <w:bookmarkEnd w:id="10"/>
    </w:p>
    <w:p w14:paraId="7DF94932" w14:textId="7D988D8A" w:rsidR="00795D40" w:rsidRPr="00795D40" w:rsidRDefault="00795D40" w:rsidP="00795D40">
      <w:pPr>
        <w:pStyle w:val="Corpsdetexte"/>
      </w:pPr>
      <w:r>
        <w:t>Se référer au fichier « T-320-alemartino-JdT.xlsx »</w:t>
      </w:r>
      <w:r w:rsidR="00F21BAE">
        <w:t xml:space="preserve"> dans l’onglet « Planification »</w:t>
      </w:r>
    </w:p>
    <w:p w14:paraId="2491973A" w14:textId="77777777" w:rsidR="007F30AE" w:rsidRDefault="007F30AE" w:rsidP="008E53F9">
      <w:pPr>
        <w:pStyle w:val="Titre1"/>
      </w:pPr>
      <w:bookmarkStart w:id="11" w:name="_Toc532179957"/>
      <w:bookmarkStart w:id="12" w:name="_Toc165969641"/>
      <w:bookmarkStart w:id="13" w:name="_Toc244244860"/>
      <w:r w:rsidRPr="007F30AE">
        <w:t>Analyse</w:t>
      </w:r>
      <w:bookmarkEnd w:id="11"/>
      <w:bookmarkEnd w:id="12"/>
      <w:bookmarkEnd w:id="13"/>
    </w:p>
    <w:p w14:paraId="01DE2C39" w14:textId="133D9665" w:rsidR="004F4A81" w:rsidRPr="004F4A81" w:rsidRDefault="004F4A81" w:rsidP="004F4A81">
      <w:pPr>
        <w:pStyle w:val="Corpsdetexte"/>
      </w:pPr>
      <w:r>
        <w:t>Liste des différentes fonctionnalités :</w:t>
      </w:r>
    </w:p>
    <w:p w14:paraId="4B826F2A" w14:textId="3BD73086" w:rsidR="00F518E2" w:rsidRDefault="00F518E2">
      <w:pPr>
        <w:pStyle w:val="Corpsdetexte"/>
        <w:numPr>
          <w:ilvl w:val="0"/>
          <w:numId w:val="11"/>
        </w:numPr>
      </w:pPr>
      <w:r>
        <w:t xml:space="preserve">Entrée des véhicules : </w:t>
      </w:r>
    </w:p>
    <w:p w14:paraId="02FB2F90" w14:textId="413FF91C" w:rsidR="00F518E2" w:rsidRDefault="00F518E2">
      <w:pPr>
        <w:pStyle w:val="Corpsdetexte"/>
        <w:numPr>
          <w:ilvl w:val="0"/>
          <w:numId w:val="12"/>
        </w:numPr>
      </w:pPr>
      <w:r>
        <w:t>Faire entrer les véhicules dans le parking en leurs attribuant une place, un ticket et un numéro de plaque que l’utilisateur doit entrer</w:t>
      </w:r>
    </w:p>
    <w:p w14:paraId="6AFEB095" w14:textId="2242FE60" w:rsidR="004F4A81" w:rsidRDefault="004F4A81">
      <w:pPr>
        <w:pStyle w:val="Corpsdetexte"/>
        <w:numPr>
          <w:ilvl w:val="0"/>
          <w:numId w:val="12"/>
        </w:numPr>
      </w:pPr>
      <w:r>
        <w:t>Lier les classes Voitures, Ticket</w:t>
      </w:r>
    </w:p>
    <w:p w14:paraId="3E9D3744" w14:textId="561062AA" w:rsidR="00215384" w:rsidRDefault="00215384">
      <w:pPr>
        <w:pStyle w:val="Corpsdetexte"/>
        <w:numPr>
          <w:ilvl w:val="0"/>
          <w:numId w:val="12"/>
        </w:numPr>
      </w:pPr>
      <w:r>
        <w:t>Mettre les voitures dans un tableau</w:t>
      </w:r>
    </w:p>
    <w:p w14:paraId="12A1D5DC" w14:textId="77777777" w:rsidR="004F4A81" w:rsidRDefault="004F4A81" w:rsidP="004F4A81">
      <w:pPr>
        <w:pStyle w:val="Corpsdetexte"/>
        <w:ind w:left="1647"/>
      </w:pPr>
    </w:p>
    <w:p w14:paraId="334476B7" w14:textId="0BE87870" w:rsidR="00F518E2" w:rsidRDefault="00F518E2">
      <w:pPr>
        <w:pStyle w:val="Corpsdetexte"/>
        <w:numPr>
          <w:ilvl w:val="0"/>
          <w:numId w:val="11"/>
        </w:numPr>
      </w:pPr>
      <w:r>
        <w:t>Sortie des véhicules :</w:t>
      </w:r>
    </w:p>
    <w:p w14:paraId="57AB5CCA" w14:textId="16087DC0" w:rsidR="00F518E2" w:rsidRDefault="00F518E2">
      <w:pPr>
        <w:pStyle w:val="Corpsdetexte"/>
        <w:numPr>
          <w:ilvl w:val="0"/>
          <w:numId w:val="13"/>
        </w:numPr>
      </w:pPr>
      <w:r>
        <w:t>Faire sortir les véhicules du parking</w:t>
      </w:r>
    </w:p>
    <w:p w14:paraId="3EE9A17A" w14:textId="293D6C8C" w:rsidR="00C809A0" w:rsidRDefault="00C809A0">
      <w:pPr>
        <w:pStyle w:val="Corpsdetexte"/>
        <w:numPr>
          <w:ilvl w:val="0"/>
          <w:numId w:val="13"/>
        </w:numPr>
      </w:pPr>
      <w:r>
        <w:t xml:space="preserve">Supprimer </w:t>
      </w:r>
      <w:r w:rsidR="005026D3">
        <w:t>l’Object</w:t>
      </w:r>
      <w:r>
        <w:t xml:space="preserve"> en laissant une trace dans l’historique</w:t>
      </w:r>
    </w:p>
    <w:p w14:paraId="7339A580" w14:textId="12B2A6A2" w:rsidR="00215384" w:rsidRDefault="00215384">
      <w:pPr>
        <w:pStyle w:val="Corpsdetexte"/>
        <w:numPr>
          <w:ilvl w:val="0"/>
          <w:numId w:val="13"/>
        </w:numPr>
      </w:pPr>
      <w:r>
        <w:t>Supprimer la voiture du tableau</w:t>
      </w:r>
    </w:p>
    <w:p w14:paraId="63CC7549" w14:textId="77777777" w:rsidR="00215384" w:rsidRDefault="00215384" w:rsidP="00215384">
      <w:pPr>
        <w:pStyle w:val="Corpsdetexte"/>
        <w:ind w:left="1647"/>
      </w:pPr>
    </w:p>
    <w:p w14:paraId="499A08E3" w14:textId="77777777" w:rsidR="004F4A81" w:rsidRDefault="004F4A81" w:rsidP="004F4A81">
      <w:pPr>
        <w:pStyle w:val="Corpsdetexte"/>
        <w:ind w:left="1647"/>
      </w:pPr>
    </w:p>
    <w:p w14:paraId="7928CD89" w14:textId="305BE192" w:rsidR="00F518E2" w:rsidRDefault="00F518E2">
      <w:pPr>
        <w:pStyle w:val="Corpsdetexte"/>
        <w:numPr>
          <w:ilvl w:val="0"/>
          <w:numId w:val="11"/>
        </w:numPr>
      </w:pPr>
      <w:r>
        <w:lastRenderedPageBreak/>
        <w:t>Afficher l’état du parking</w:t>
      </w:r>
      <w:r w:rsidR="004F4A81">
        <w:t> :</w:t>
      </w:r>
    </w:p>
    <w:p w14:paraId="530DAF6C" w14:textId="5A2E020C" w:rsidR="00F518E2" w:rsidRDefault="00F518E2">
      <w:pPr>
        <w:pStyle w:val="Corpsdetexte"/>
        <w:numPr>
          <w:ilvl w:val="0"/>
          <w:numId w:val="13"/>
        </w:numPr>
      </w:pPr>
      <w:r>
        <w:t>Montrer toutes les places (disponibles et occupées)</w:t>
      </w:r>
    </w:p>
    <w:p w14:paraId="6CC2AF49" w14:textId="77777777" w:rsidR="004F4A81" w:rsidRDefault="004F4A81" w:rsidP="004F4A81">
      <w:pPr>
        <w:pStyle w:val="Corpsdetexte"/>
        <w:ind w:left="1647"/>
      </w:pPr>
    </w:p>
    <w:p w14:paraId="6272F5DE" w14:textId="4921D600" w:rsidR="00F518E2" w:rsidRDefault="00F518E2">
      <w:pPr>
        <w:pStyle w:val="Corpsdetexte"/>
        <w:numPr>
          <w:ilvl w:val="0"/>
          <w:numId w:val="11"/>
        </w:numPr>
      </w:pPr>
      <w:r>
        <w:t>Rechercher un véhicule</w:t>
      </w:r>
      <w:r w:rsidR="004F4A81">
        <w:t> :</w:t>
      </w:r>
    </w:p>
    <w:p w14:paraId="7726754F" w14:textId="59C74A3C" w:rsidR="00F518E2" w:rsidRDefault="00F518E2">
      <w:pPr>
        <w:pStyle w:val="Corpsdetexte"/>
        <w:numPr>
          <w:ilvl w:val="0"/>
          <w:numId w:val="13"/>
        </w:numPr>
      </w:pPr>
      <w:r>
        <w:t>Pouvoir rechercher un véhicule qui est parqué dans le parking</w:t>
      </w:r>
      <w:r w:rsidR="00C809A0">
        <w:t xml:space="preserve"> (grâce à sa plaque d’immatriculation ou de la place)</w:t>
      </w:r>
    </w:p>
    <w:p w14:paraId="17586F6B" w14:textId="07B9EF43" w:rsidR="00215384" w:rsidRDefault="00215384">
      <w:pPr>
        <w:pStyle w:val="Corpsdetexte"/>
        <w:numPr>
          <w:ilvl w:val="0"/>
          <w:numId w:val="13"/>
        </w:numPr>
      </w:pPr>
      <w:r>
        <w:t>Parcourir le tableau</w:t>
      </w:r>
    </w:p>
    <w:p w14:paraId="30724E93" w14:textId="77777777" w:rsidR="004F4A81" w:rsidRDefault="004F4A81" w:rsidP="004F4A81">
      <w:pPr>
        <w:pStyle w:val="Corpsdetexte"/>
        <w:ind w:left="1647"/>
      </w:pPr>
    </w:p>
    <w:p w14:paraId="147CCAB6" w14:textId="654CBF6B" w:rsidR="00F518E2" w:rsidRDefault="00F518E2">
      <w:pPr>
        <w:pStyle w:val="Corpsdetexte"/>
        <w:numPr>
          <w:ilvl w:val="0"/>
          <w:numId w:val="11"/>
        </w:numPr>
      </w:pPr>
      <w:r>
        <w:t>Statistique du jour</w:t>
      </w:r>
      <w:r w:rsidR="004F4A81">
        <w:t> :</w:t>
      </w:r>
    </w:p>
    <w:p w14:paraId="4348DD48" w14:textId="16EDCC81" w:rsidR="00F518E2" w:rsidRDefault="00F518E2">
      <w:pPr>
        <w:pStyle w:val="Corpsdetexte"/>
        <w:numPr>
          <w:ilvl w:val="0"/>
          <w:numId w:val="13"/>
        </w:numPr>
      </w:pPr>
      <w:r>
        <w:t>Pouvoir voir combien de voitures sont venues, parties, actuellement parquée, etc.</w:t>
      </w:r>
    </w:p>
    <w:p w14:paraId="422CC654" w14:textId="77777777" w:rsidR="004F4A81" w:rsidRDefault="004F4A81" w:rsidP="004F4A81">
      <w:pPr>
        <w:pStyle w:val="Corpsdetexte"/>
        <w:ind w:left="1647"/>
      </w:pPr>
    </w:p>
    <w:p w14:paraId="47EF67DE" w14:textId="27E6CC4C" w:rsidR="004F4A81" w:rsidRDefault="00F518E2">
      <w:pPr>
        <w:pStyle w:val="Corpsdetexte"/>
        <w:numPr>
          <w:ilvl w:val="0"/>
          <w:numId w:val="11"/>
        </w:numPr>
      </w:pPr>
      <w:r>
        <w:t xml:space="preserve">Historique </w:t>
      </w:r>
      <w:r w:rsidR="004F4A81">
        <w:t>des transactions :</w:t>
      </w:r>
    </w:p>
    <w:p w14:paraId="05A6E83E" w14:textId="3D8A415A" w:rsidR="004F4A81" w:rsidRDefault="004F4A81">
      <w:pPr>
        <w:pStyle w:val="Corpsdetexte"/>
        <w:numPr>
          <w:ilvl w:val="0"/>
          <w:numId w:val="13"/>
        </w:numPr>
      </w:pPr>
      <w:r>
        <w:t>Ajouter un historique</w:t>
      </w:r>
      <w:r w:rsidR="00C809A0">
        <w:t xml:space="preserve"> de tout ce qui s’est passé</w:t>
      </w:r>
    </w:p>
    <w:p w14:paraId="74C11816" w14:textId="77777777" w:rsidR="004F4A81" w:rsidRDefault="004F4A81" w:rsidP="004F4A81">
      <w:pPr>
        <w:pStyle w:val="Corpsdetexte"/>
        <w:ind w:left="1647"/>
      </w:pPr>
    </w:p>
    <w:p w14:paraId="74CD107C" w14:textId="156FBAF9" w:rsidR="004F4A81" w:rsidRDefault="004F4A81">
      <w:pPr>
        <w:pStyle w:val="Corpsdetexte"/>
        <w:numPr>
          <w:ilvl w:val="0"/>
          <w:numId w:val="11"/>
        </w:numPr>
      </w:pPr>
      <w:r>
        <w:t>Afficher les voitures actuellement parquées et leurs places</w:t>
      </w:r>
    </w:p>
    <w:p w14:paraId="602DCCCC" w14:textId="54D958E6" w:rsidR="00E5490A" w:rsidRDefault="00215384" w:rsidP="00E5490A">
      <w:pPr>
        <w:pStyle w:val="Corpsdetexte"/>
        <w:numPr>
          <w:ilvl w:val="0"/>
          <w:numId w:val="13"/>
        </w:numPr>
      </w:pPr>
      <w:r>
        <w:t>Faire ça grâce au tableau</w:t>
      </w:r>
    </w:p>
    <w:p w14:paraId="402C7FA1" w14:textId="1B1C9D2C" w:rsidR="00E5490A" w:rsidRDefault="00E5490A" w:rsidP="00E5490A">
      <w:pPr>
        <w:pStyle w:val="Corpsdetexte"/>
      </w:pPr>
    </w:p>
    <w:p w14:paraId="5D6EC456" w14:textId="77777777" w:rsidR="00E5490A" w:rsidRDefault="00E5490A" w:rsidP="00E5490A">
      <w:pPr>
        <w:pStyle w:val="Corpsdetexte"/>
      </w:pPr>
    </w:p>
    <w:p w14:paraId="6C88C8EE" w14:textId="179F1ACD" w:rsidR="0037071E" w:rsidRDefault="0037071E" w:rsidP="00F518E2">
      <w:pPr>
        <w:pStyle w:val="Informations"/>
        <w:ind w:left="2520"/>
      </w:pPr>
    </w:p>
    <w:p w14:paraId="7C444916" w14:textId="77777777" w:rsidR="007F30AE" w:rsidRPr="007F30AE" w:rsidRDefault="007F30AE" w:rsidP="008E53F9">
      <w:pPr>
        <w:pStyle w:val="Titre1"/>
      </w:pPr>
      <w:bookmarkStart w:id="14" w:name="_Toc532179964"/>
      <w:bookmarkStart w:id="15" w:name="_Toc165969648"/>
      <w:bookmarkStart w:id="16" w:name="_Toc244244861"/>
      <w:r w:rsidRPr="007F30AE">
        <w:t>Réalisation</w:t>
      </w:r>
      <w:bookmarkEnd w:id="14"/>
      <w:bookmarkEnd w:id="15"/>
      <w:bookmarkEnd w:id="16"/>
    </w:p>
    <w:p w14:paraId="62B4D264" w14:textId="60B67328" w:rsidR="007F30AE" w:rsidRDefault="00C81A01" w:rsidP="008E53F9">
      <w:pPr>
        <w:pStyle w:val="Titre2"/>
      </w:pPr>
      <w:bookmarkStart w:id="17" w:name="_Toc244244862"/>
      <w:r>
        <w:t>Bilan du déroulement du projet</w:t>
      </w:r>
      <w:bookmarkEnd w:id="17"/>
    </w:p>
    <w:p w14:paraId="177A12FD" w14:textId="706E68AC" w:rsidR="00ED5FDF" w:rsidRDefault="00ED5FDF" w:rsidP="00ED5FDF">
      <w:pPr>
        <w:pStyle w:val="Retraitcorpsdetexte"/>
      </w:pPr>
      <w:r>
        <w:t xml:space="preserve">Lors de ce projet une partie du temps a été consacré a testé les différentes fonctionnalités de mon code pour voir </w:t>
      </w:r>
      <w:r w:rsidR="005026D3">
        <w:t>s’il</w:t>
      </w:r>
      <w:r>
        <w:t xml:space="preserve"> y avait un bug et une autre petite partie </w:t>
      </w:r>
      <w:r w:rsidR="008032BD">
        <w:t>à</w:t>
      </w:r>
      <w:r>
        <w:t xml:space="preserve"> discuter avec Luca et Hugo pour essayer de comprendre ce </w:t>
      </w:r>
      <w:r w:rsidR="00603917">
        <w:t>qui n’allait pas</w:t>
      </w:r>
      <w:r>
        <w:t xml:space="preserve"> ou juste pour leur faire essayer mon code.</w:t>
      </w:r>
    </w:p>
    <w:p w14:paraId="30BBABA7" w14:textId="77777777" w:rsidR="00ED5FDF" w:rsidRDefault="00ED5FDF" w:rsidP="00ED5FDF">
      <w:pPr>
        <w:pStyle w:val="Retraitcorpsdetexte"/>
      </w:pPr>
    </w:p>
    <w:p w14:paraId="417BB3B4" w14:textId="618187FB" w:rsidR="00ED5FDF" w:rsidRDefault="00ED5FDF" w:rsidP="00ED5FDF">
      <w:pPr>
        <w:pStyle w:val="Retraitcorpsdetexte"/>
      </w:pPr>
      <w:r>
        <w:t>J’ai eu pas mal de problèmes au début du projet pour tout ce qui touche aux Objets</w:t>
      </w:r>
      <w:r w:rsidR="00603917">
        <w:t>, particulièrement avec l’entrée des voitures</w:t>
      </w:r>
      <w:r>
        <w:t>, car je ne comprenais pas encore très bien leurs fonctionnements et j’ai pris un peu de retard par apport à la planification initiale.</w:t>
      </w:r>
    </w:p>
    <w:p w14:paraId="79CCB1A6" w14:textId="66AC0437" w:rsidR="00ED5FDF" w:rsidRDefault="00ED5FDF" w:rsidP="00ED5FDF">
      <w:pPr>
        <w:pStyle w:val="Retraitcorpsdetexte"/>
      </w:pPr>
    </w:p>
    <w:p w14:paraId="7A7946E0" w14:textId="071EB9C7" w:rsidR="00ED5FDF" w:rsidRPr="00ED5FDF" w:rsidRDefault="00ED5FDF" w:rsidP="00ED5FDF">
      <w:pPr>
        <w:pStyle w:val="Retraitcorpsdetexte"/>
      </w:pPr>
      <w:r>
        <w:t xml:space="preserve">Dès que les Objets ont été compris, le projet a </w:t>
      </w:r>
      <w:r w:rsidR="00603917">
        <w:t>commencé</w:t>
      </w:r>
      <w:r>
        <w:t xml:space="preserve"> à avancer plus vite.</w:t>
      </w:r>
    </w:p>
    <w:p w14:paraId="4522C266" w14:textId="2C20880F" w:rsidR="00505421" w:rsidRDefault="00C81A01" w:rsidP="00ED5FDF">
      <w:pPr>
        <w:pStyle w:val="Titre2"/>
      </w:pPr>
      <w:bookmarkStart w:id="18" w:name="_Toc244244863"/>
      <w:r>
        <w:t>Bilan produit</w:t>
      </w:r>
      <w:bookmarkEnd w:id="18"/>
    </w:p>
    <w:p w14:paraId="4A407EFA" w14:textId="3E81003D" w:rsidR="00ED5FDF" w:rsidRDefault="00ED5FDF" w:rsidP="00ED5FDF">
      <w:pPr>
        <w:pStyle w:val="Retraitcorpsdetexte"/>
      </w:pPr>
      <w:r>
        <w:t xml:space="preserve">Pour ce projet tout ce qui a été demandé </w:t>
      </w:r>
      <w:r w:rsidR="00603917">
        <w:t>a été fait.</w:t>
      </w:r>
    </w:p>
    <w:p w14:paraId="3C79B37E" w14:textId="77777777" w:rsidR="00BB7B12" w:rsidRDefault="00BB7B12" w:rsidP="00ED5FDF">
      <w:pPr>
        <w:pStyle w:val="Retraitcorpsdetexte"/>
      </w:pPr>
    </w:p>
    <w:p w14:paraId="0EABA0FE" w14:textId="77777777" w:rsidR="00BB7B12" w:rsidRDefault="00BB7B12" w:rsidP="00ED5FDF">
      <w:pPr>
        <w:pStyle w:val="Retraitcorpsdetexte"/>
      </w:pPr>
    </w:p>
    <w:p w14:paraId="62EBE533" w14:textId="77777777" w:rsidR="00BB7B12" w:rsidRDefault="00BB7B12" w:rsidP="00ED5FDF">
      <w:pPr>
        <w:pStyle w:val="Retraitcorpsdetexte"/>
      </w:pPr>
    </w:p>
    <w:p w14:paraId="228CC1ED" w14:textId="77777777" w:rsidR="00BB7B12" w:rsidRPr="00ED5FDF" w:rsidRDefault="00BB7B12" w:rsidP="00ED5FDF">
      <w:pPr>
        <w:pStyle w:val="Retraitcorpsdetexte"/>
      </w:pPr>
    </w:p>
    <w:p w14:paraId="61889553" w14:textId="77777777" w:rsidR="007F30AE" w:rsidRPr="007F30AE" w:rsidRDefault="007F30AE" w:rsidP="008E53F9">
      <w:pPr>
        <w:pStyle w:val="Titre1"/>
      </w:pPr>
      <w:bookmarkStart w:id="19" w:name="_Toc532179966"/>
      <w:bookmarkStart w:id="20" w:name="_Toc165969650"/>
      <w:bookmarkStart w:id="21" w:name="_Toc244244864"/>
      <w:r w:rsidRPr="007F30AE">
        <w:lastRenderedPageBreak/>
        <w:t>Tests</w:t>
      </w:r>
      <w:bookmarkEnd w:id="19"/>
      <w:bookmarkEnd w:id="20"/>
      <w:bookmarkEnd w:id="21"/>
    </w:p>
    <w:p w14:paraId="4FD57BED" w14:textId="0450F455" w:rsidR="007F30AE" w:rsidRDefault="00CF04B2" w:rsidP="008E53F9">
      <w:pPr>
        <w:pStyle w:val="Titre2"/>
      </w:pPr>
      <w:bookmarkStart w:id="22" w:name="_Toc532179968"/>
      <w:bookmarkStart w:id="23" w:name="_Toc165969652"/>
      <w:bookmarkStart w:id="24" w:name="_Ref308525868"/>
      <w:bookmarkStart w:id="25" w:name="_Toc244244865"/>
      <w:r>
        <w:t>Rapport</w:t>
      </w:r>
      <w:r w:rsidR="007F30AE" w:rsidRPr="007F30AE">
        <w:t xml:space="preserve"> des tests</w:t>
      </w:r>
      <w:bookmarkEnd w:id="22"/>
      <w:bookmarkEnd w:id="23"/>
      <w:bookmarkEnd w:id="24"/>
      <w:bookmarkEnd w:id="25"/>
    </w:p>
    <w:p w14:paraId="037D2CEA" w14:textId="5F5C1F08" w:rsidR="00BB7B12" w:rsidRPr="00BB7B12" w:rsidRDefault="008032BD" w:rsidP="00BB7B12">
      <w:r w:rsidRPr="008032BD">
        <w:drawing>
          <wp:inline distT="0" distB="0" distL="0" distR="0" wp14:anchorId="6C1F56B6" wp14:editId="782DAB54">
            <wp:extent cx="5759450" cy="2082165"/>
            <wp:effectExtent l="0" t="0" r="0" b="0"/>
            <wp:docPr id="1308819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19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3412" w14:textId="71871B2C" w:rsidR="00CF04B2" w:rsidRDefault="00CF04B2" w:rsidP="008E53F9">
      <w:pPr>
        <w:pStyle w:val="Titre1"/>
      </w:pPr>
      <w:bookmarkStart w:id="26" w:name="_Toc165969653"/>
      <w:bookmarkStart w:id="27" w:name="_Toc244244866"/>
      <w:r>
        <w:t>Conception</w:t>
      </w:r>
      <w:bookmarkEnd w:id="27"/>
    </w:p>
    <w:p w14:paraId="5EE28F73" w14:textId="3825ADCC" w:rsidR="00CF04B2" w:rsidRDefault="00F106F3" w:rsidP="00CF04B2">
      <w:pPr>
        <w:pStyle w:val="Corpsdetexte"/>
      </w:pPr>
      <w:r w:rsidRPr="00F106F3">
        <w:drawing>
          <wp:inline distT="0" distB="0" distL="0" distR="0" wp14:anchorId="188929FA" wp14:editId="0F39D30B">
            <wp:extent cx="1317831" cy="2243580"/>
            <wp:effectExtent l="0" t="0" r="0" b="4445"/>
            <wp:docPr id="533950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50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2648" cy="22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6083" w14:textId="078D0D09" w:rsidR="00F106F3" w:rsidRDefault="00F106F3" w:rsidP="00CF04B2">
      <w:pPr>
        <w:pStyle w:val="Corpsdetexte"/>
      </w:pPr>
      <w:r>
        <w:t>Mon diagramme de classe contient 3 classes : Parking, Voiture et Ticket.</w:t>
      </w:r>
    </w:p>
    <w:p w14:paraId="49FF1B11" w14:textId="75646E3E" w:rsidR="00F106F3" w:rsidRDefault="00F106F3" w:rsidP="00CF04B2">
      <w:pPr>
        <w:pStyle w:val="Corpsdetexte"/>
      </w:pPr>
      <w:r>
        <w:t xml:space="preserve">La classe Parking gère </w:t>
      </w:r>
      <w:r w:rsidR="005026D3">
        <w:t>le parking, surtout pour le nombre de places disponible , les entrées des véhicules, les sorties et l’affichage.</w:t>
      </w:r>
    </w:p>
    <w:p w14:paraId="14C04BF7" w14:textId="0EEBE24F" w:rsidR="005026D3" w:rsidRDefault="005026D3" w:rsidP="00CF04B2">
      <w:pPr>
        <w:pStyle w:val="Corpsdetexte"/>
      </w:pPr>
      <w:r>
        <w:t>La classe Voiture représente les voitures avec leurs places et leurs plaques.</w:t>
      </w:r>
    </w:p>
    <w:p w14:paraId="2846AE11" w14:textId="60EAE4D2" w:rsidR="005026D3" w:rsidRPr="00CF04B2" w:rsidRDefault="005026D3" w:rsidP="00CF04B2">
      <w:pPr>
        <w:pStyle w:val="Corpsdetexte"/>
      </w:pPr>
      <w:r>
        <w:t xml:space="preserve">La classe Ticket représente les tickets qui garde les informations du stationnement ainsi que le prix du parking et le temps que la voiture est restée </w:t>
      </w:r>
    </w:p>
    <w:p w14:paraId="04E07DF6" w14:textId="71C19B62" w:rsidR="007F30AE" w:rsidRPr="007F30AE" w:rsidRDefault="007F30AE" w:rsidP="00CF04B2">
      <w:pPr>
        <w:pStyle w:val="Titre1"/>
      </w:pPr>
      <w:bookmarkStart w:id="28" w:name="_Toc244244867"/>
      <w:r w:rsidRPr="007F30AE">
        <w:t>Conclusion</w:t>
      </w:r>
      <w:bookmarkEnd w:id="26"/>
      <w:bookmarkEnd w:id="28"/>
    </w:p>
    <w:p w14:paraId="334CFEDD" w14:textId="77777777" w:rsidR="007F30AE" w:rsidRDefault="007F30AE" w:rsidP="008E53F9">
      <w:pPr>
        <w:pStyle w:val="Titre2"/>
      </w:pPr>
      <w:bookmarkStart w:id="29" w:name="_Toc165969654"/>
      <w:bookmarkStart w:id="30" w:name="_Toc244244868"/>
      <w:r w:rsidRPr="00152A26">
        <w:t xml:space="preserve">Bilan des </w:t>
      </w:r>
      <w:bookmarkEnd w:id="29"/>
      <w:r w:rsidR="008E53F9">
        <w:t>fonctionnalités demandées</w:t>
      </w:r>
      <w:bookmarkEnd w:id="30"/>
    </w:p>
    <w:p w14:paraId="55A0C8FF" w14:textId="6B7E0B3C" w:rsidR="005026D3" w:rsidRPr="005026D3" w:rsidRDefault="005026D3" w:rsidP="005026D3">
      <w:pPr>
        <w:ind w:left="1134"/>
      </w:pPr>
      <w:r>
        <w:t>Tout ce qui a été demandé dans le cahier des charges a été implémenté</w:t>
      </w:r>
    </w:p>
    <w:p w14:paraId="63DFDA67" w14:textId="77777777" w:rsidR="007F30AE" w:rsidRDefault="007F30AE" w:rsidP="008E53F9">
      <w:pPr>
        <w:pStyle w:val="Titre2"/>
      </w:pPr>
      <w:bookmarkStart w:id="31" w:name="_Toc165969655"/>
      <w:bookmarkStart w:id="32" w:name="_Toc244244869"/>
      <w:r w:rsidRPr="007F30AE">
        <w:t>Bilan de la planification</w:t>
      </w:r>
      <w:bookmarkEnd w:id="31"/>
      <w:bookmarkEnd w:id="32"/>
    </w:p>
    <w:p w14:paraId="083C79FD" w14:textId="454B2068" w:rsidR="005026D3" w:rsidRPr="005026D3" w:rsidRDefault="005026D3" w:rsidP="005026D3">
      <w:pPr>
        <w:ind w:left="1134"/>
      </w:pPr>
      <w:r>
        <w:t>J’ai pris du retard surtout vers le début lors de la création de la méthode qui gère l’entrée des véhicules. Mais le retard a été rattrapé durant les vacances d’octobre.</w:t>
      </w:r>
    </w:p>
    <w:p w14:paraId="7EB04492" w14:textId="77777777" w:rsidR="007F30AE" w:rsidRPr="007F30AE" w:rsidRDefault="007F30AE" w:rsidP="008E53F9">
      <w:pPr>
        <w:pStyle w:val="Titre2"/>
      </w:pPr>
      <w:bookmarkStart w:id="33" w:name="_Toc165969656"/>
      <w:bookmarkStart w:id="34" w:name="_Toc244244870"/>
      <w:r w:rsidRPr="007F30AE">
        <w:lastRenderedPageBreak/>
        <w:t>Bilan personnel</w:t>
      </w:r>
      <w:bookmarkEnd w:id="33"/>
      <w:bookmarkEnd w:id="34"/>
    </w:p>
    <w:p w14:paraId="30F38E28" w14:textId="5F52350E" w:rsidR="00603917" w:rsidRDefault="005026D3" w:rsidP="005026D3">
      <w:pPr>
        <w:ind w:left="1134"/>
      </w:pPr>
      <w:r>
        <w:t>Si c’était à refaire je garderai le petit feedback chaque semaine car je trouve cela nécessaire pour suivre l’évolution de notre note finale.</w:t>
      </w:r>
    </w:p>
    <w:p w14:paraId="6B31456B" w14:textId="5F1762A1" w:rsidR="00603917" w:rsidRDefault="00603917" w:rsidP="00603917">
      <w:pPr>
        <w:pStyle w:val="Titre2"/>
      </w:pPr>
      <w:bookmarkStart w:id="35" w:name="_Toc244244871"/>
      <w:r>
        <w:t>Bilan de l’utilisation de l’IA</w:t>
      </w:r>
      <w:bookmarkEnd w:id="35"/>
    </w:p>
    <w:p w14:paraId="005FC06C" w14:textId="15A103D6" w:rsidR="00603917" w:rsidRDefault="00603917" w:rsidP="00603917">
      <w:pPr>
        <w:ind w:left="1416"/>
      </w:pPr>
      <w:r>
        <w:t>Lors de ce projet, je l’ai utilisé lors de la planification initiale pour avoir une comparaison externe</w:t>
      </w:r>
      <w:r w:rsidR="00BB7B12">
        <w:br/>
      </w:r>
      <w:r w:rsidR="00BB7B12">
        <w:br/>
        <w:t>L’IA utilisée a été ChatGPT</w:t>
      </w:r>
    </w:p>
    <w:p w14:paraId="14660BF8" w14:textId="77777777" w:rsidR="008032BD" w:rsidRDefault="008032BD" w:rsidP="00603917">
      <w:pPr>
        <w:ind w:left="1416"/>
      </w:pPr>
    </w:p>
    <w:p w14:paraId="71B9054E" w14:textId="1CDAB92B" w:rsidR="008032BD" w:rsidRDefault="008032BD" w:rsidP="00603917">
      <w:pPr>
        <w:ind w:left="1416"/>
      </w:pPr>
      <w:r>
        <w:t xml:space="preserve">Luca m’avait fait prendre conscience que le scrollback ne se supprimait pas avec le Console.Clear(), et il m’ a donc donné sa ligne : </w:t>
      </w:r>
      <w:r w:rsidRPr="008032BD">
        <w:t>Console.Write("\x1b[3J");</w:t>
      </w:r>
    </w:p>
    <w:p w14:paraId="67FE3CE1" w14:textId="77777777" w:rsidR="008032BD" w:rsidRDefault="008032BD" w:rsidP="00603917">
      <w:pPr>
        <w:ind w:left="1416"/>
      </w:pPr>
    </w:p>
    <w:p w14:paraId="73630A17" w14:textId="3DC35F6A" w:rsidR="008032BD" w:rsidRDefault="008032BD" w:rsidP="008032BD">
      <w:pPr>
        <w:ind w:left="1416"/>
      </w:pPr>
      <w:r>
        <w:t xml:space="preserve">Je me suis donc </w:t>
      </w:r>
      <w:r w:rsidR="005026D3">
        <w:t>renseigné</w:t>
      </w:r>
      <w:r>
        <w:t xml:space="preserve"> avec l’IA en lui demandant :</w:t>
      </w:r>
      <w:r w:rsidRPr="008032BD">
        <w:rPr>
          <w:rFonts w:ascii="Segoe UI" w:hAnsi="Segoe UI" w:cs="Segoe UI"/>
          <w:color w:val="0C274A"/>
          <w:shd w:val="clear" w:color="auto" w:fill="E8F3FE"/>
        </w:rPr>
        <w:t xml:space="preserve"> </w:t>
      </w:r>
      <w:r w:rsidR="005026D3" w:rsidRPr="008032BD">
        <w:t>ça</w:t>
      </w:r>
      <w:r w:rsidRPr="008032BD">
        <w:t xml:space="preserve"> fait quoi Console.Write("\x1b[3J");</w:t>
      </w:r>
      <w:r>
        <w:t xml:space="preserve">. Elle m’a répondu : </w:t>
      </w:r>
    </w:p>
    <w:p w14:paraId="0D61DCDB" w14:textId="77777777" w:rsidR="008032BD" w:rsidRDefault="008032BD" w:rsidP="008032BD">
      <w:pPr>
        <w:ind w:left="1416"/>
      </w:pPr>
    </w:p>
    <w:p w14:paraId="290D8F6D" w14:textId="0A5AD1F9" w:rsidR="008032BD" w:rsidRPr="008032BD" w:rsidRDefault="008032BD" w:rsidP="008032BD">
      <w:pPr>
        <w:pStyle w:val="Paragraphedeliste"/>
        <w:numPr>
          <w:ilvl w:val="0"/>
          <w:numId w:val="13"/>
        </w:numPr>
      </w:pPr>
      <w:r w:rsidRPr="008032BD">
        <w:t>Console.Write(...) : écrit du texte dans la console sans retour à la ligne.</w:t>
      </w:r>
    </w:p>
    <w:p w14:paraId="084414BB" w14:textId="5CA7DF3A" w:rsidR="008032BD" w:rsidRPr="008032BD" w:rsidRDefault="008032BD" w:rsidP="008032BD">
      <w:pPr>
        <w:pStyle w:val="Paragraphedeliste"/>
        <w:numPr>
          <w:ilvl w:val="0"/>
          <w:numId w:val="13"/>
        </w:numPr>
      </w:pPr>
      <w:r>
        <w:t>\</w:t>
      </w:r>
      <w:r w:rsidRPr="008032BD">
        <w:t>x1b : représente le caractère d'échappement ESC (code hexadécimal 1B).</w:t>
      </w:r>
    </w:p>
    <w:p w14:paraId="36DBEC07" w14:textId="239E9F87" w:rsidR="008032BD" w:rsidRDefault="008032BD" w:rsidP="008032BD">
      <w:pPr>
        <w:pStyle w:val="Paragraphedeliste"/>
        <w:numPr>
          <w:ilvl w:val="0"/>
          <w:numId w:val="13"/>
        </w:numPr>
      </w:pPr>
      <w:r w:rsidRPr="008032BD">
        <w:t>[3J : commande ANSI qui demande au terminal d'effacer son historique de défilement.</w:t>
      </w:r>
    </w:p>
    <w:p w14:paraId="0120C1E6" w14:textId="07BFB762" w:rsidR="008032BD" w:rsidRDefault="008032BD" w:rsidP="008032BD">
      <w:pPr>
        <w:ind w:left="1287"/>
      </w:pPr>
      <w:r>
        <w:t xml:space="preserve">Grâce </w:t>
      </w:r>
      <w:r w:rsidR="005026D3">
        <w:t>à</w:t>
      </w:r>
      <w:r>
        <w:t xml:space="preserve"> </w:t>
      </w:r>
      <w:r w:rsidR="005026D3">
        <w:t>ça</w:t>
      </w:r>
      <w:r>
        <w:t xml:space="preserve"> j’ai compris </w:t>
      </w:r>
      <w:r w:rsidR="005026D3">
        <w:t>à</w:t>
      </w:r>
      <w:r>
        <w:t xml:space="preserve"> quoi </w:t>
      </w:r>
      <w:r w:rsidR="005026D3">
        <w:t>ça</w:t>
      </w:r>
      <w:r>
        <w:t xml:space="preserve"> servait.</w:t>
      </w:r>
    </w:p>
    <w:p w14:paraId="5C1F6F49" w14:textId="77777777" w:rsidR="008032BD" w:rsidRDefault="008032BD" w:rsidP="008032BD">
      <w:pPr>
        <w:ind w:left="1287"/>
      </w:pPr>
    </w:p>
    <w:p w14:paraId="5867210C" w14:textId="36C7E4F1" w:rsidR="008032BD" w:rsidRDefault="008032BD" w:rsidP="008032BD">
      <w:pPr>
        <w:ind w:left="1287"/>
      </w:pPr>
      <w:r>
        <w:t xml:space="preserve">Vu qu’on ne </w:t>
      </w:r>
      <w:r w:rsidR="005026D3">
        <w:t>pouvait</w:t>
      </w:r>
      <w:r>
        <w:t xml:space="preserve"> pas utiliser l’IA pour générer du code, je n’ai pas fait d’autre utilisations.</w:t>
      </w:r>
    </w:p>
    <w:p w14:paraId="20A2E2F0" w14:textId="77777777" w:rsidR="008032BD" w:rsidRDefault="008032BD" w:rsidP="008032BD">
      <w:pPr>
        <w:ind w:left="1416"/>
      </w:pPr>
    </w:p>
    <w:p w14:paraId="347FB76A" w14:textId="77777777" w:rsidR="008032BD" w:rsidRDefault="008032BD" w:rsidP="008032BD">
      <w:pPr>
        <w:ind w:left="1416"/>
      </w:pPr>
    </w:p>
    <w:p w14:paraId="3FF74F7E" w14:textId="77777777" w:rsidR="008032BD" w:rsidRPr="008032BD" w:rsidRDefault="008032BD" w:rsidP="008032BD">
      <w:pPr>
        <w:ind w:left="1416"/>
      </w:pPr>
    </w:p>
    <w:p w14:paraId="03851109" w14:textId="2DFA94D2" w:rsidR="008032BD" w:rsidRPr="00603917" w:rsidRDefault="008032BD" w:rsidP="00603917">
      <w:pPr>
        <w:ind w:left="1416"/>
      </w:pPr>
      <w:r>
        <w:t xml:space="preserve"> </w:t>
      </w:r>
    </w:p>
    <w:p w14:paraId="3CB8D9C7" w14:textId="77777777" w:rsidR="007F30AE" w:rsidRPr="007F30AE" w:rsidRDefault="007F30AE" w:rsidP="008E53F9">
      <w:pPr>
        <w:pStyle w:val="Titre1"/>
      </w:pPr>
      <w:bookmarkStart w:id="36" w:name="_Toc532179971"/>
      <w:bookmarkStart w:id="37" w:name="_Toc165969657"/>
      <w:bookmarkStart w:id="38" w:name="_Toc244244872"/>
      <w:r w:rsidRPr="007F30AE">
        <w:t>Divers</w:t>
      </w:r>
      <w:bookmarkEnd w:id="36"/>
      <w:bookmarkEnd w:id="37"/>
      <w:bookmarkEnd w:id="38"/>
    </w:p>
    <w:p w14:paraId="1A8769D5" w14:textId="77777777" w:rsidR="007F30AE" w:rsidRDefault="007F30AE" w:rsidP="008E53F9">
      <w:pPr>
        <w:pStyle w:val="Titre2"/>
      </w:pPr>
      <w:bookmarkStart w:id="39" w:name="_Toc532179972"/>
      <w:bookmarkStart w:id="40" w:name="_Toc165969658"/>
      <w:bookmarkStart w:id="41" w:name="_Toc244244873"/>
      <w:r w:rsidRPr="007F30AE">
        <w:t>Journal de travail</w:t>
      </w:r>
      <w:bookmarkEnd w:id="39"/>
      <w:bookmarkEnd w:id="40"/>
      <w:bookmarkEnd w:id="41"/>
    </w:p>
    <w:p w14:paraId="2841E57E" w14:textId="3E4D3CCF" w:rsidR="00C809A0" w:rsidRPr="00C809A0" w:rsidRDefault="00C809A0" w:rsidP="00C809A0">
      <w:pPr>
        <w:ind w:left="1416"/>
      </w:pPr>
      <w:r>
        <w:t xml:space="preserve">Voir le </w:t>
      </w:r>
      <w:r w:rsidR="007C1537">
        <w:t>fichier «</w:t>
      </w:r>
      <w:r>
        <w:t xml:space="preserve"> T-320-alemartino-JdT.xlsx »</w:t>
      </w:r>
    </w:p>
    <w:p w14:paraId="389966DF" w14:textId="3422B53B" w:rsidR="007F30AE" w:rsidRPr="00920F4E" w:rsidRDefault="007F30AE" w:rsidP="007C1537">
      <w:pPr>
        <w:pStyle w:val="Informations"/>
        <w:ind w:left="2160"/>
      </w:pPr>
    </w:p>
    <w:sectPr w:rsidR="007F30AE" w:rsidRPr="00920F4E" w:rsidSect="00D160DD">
      <w:headerReference w:type="default" r:id="rId14"/>
      <w:footerReference w:type="default" r:id="rId15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D5AAB" w14:textId="77777777" w:rsidR="00AA31A8" w:rsidRDefault="00AA31A8">
      <w:r>
        <w:separator/>
      </w:r>
    </w:p>
  </w:endnote>
  <w:endnote w:type="continuationSeparator" w:id="0">
    <w:p w14:paraId="7A658A28" w14:textId="77777777" w:rsidR="00AA31A8" w:rsidRDefault="00AA3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5"/>
      <w:gridCol w:w="2610"/>
      <w:gridCol w:w="3025"/>
    </w:tblGrid>
    <w:tr w:rsidR="00AA4393" w:rsidRPr="00000197" w14:paraId="00586187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3CACE4D0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B2057E" w:rsidRPr="00B2057E">
              <w:rPr>
                <w:rFonts w:cs="Arial"/>
                <w:noProof/>
                <w:szCs w:val="16"/>
              </w:rPr>
              <w:t>Alessio Martino</w:t>
            </w:r>
          </w:fldSimple>
        </w:p>
        <w:p w14:paraId="4FD2C159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63505F9A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1D7082D8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B2057E">
            <w:rPr>
              <w:rFonts w:cs="Arial"/>
              <w:noProof/>
              <w:szCs w:val="16"/>
            </w:rPr>
            <w:t>28.08.2026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0D52DEB6" w14:textId="77777777" w:rsidTr="00E52B61">
      <w:trPr>
        <w:jc w:val="center"/>
      </w:trPr>
      <w:tc>
        <w:tcPr>
          <w:tcW w:w="3510" w:type="dxa"/>
          <w:vAlign w:val="center"/>
        </w:tcPr>
        <w:p w14:paraId="59A22F57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3DFEF865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798C101B" w14:textId="00FEF0C6" w:rsidR="00AA4393" w:rsidRPr="00000197" w:rsidRDefault="00AA4393" w:rsidP="00F21BAE">
          <w:pPr>
            <w:pStyle w:val="-Pieddepage"/>
            <w:jc w:val="center"/>
            <w:rPr>
              <w:rFonts w:cs="Arial"/>
              <w:szCs w:val="16"/>
            </w:rPr>
          </w:pPr>
        </w:p>
      </w:tc>
    </w:tr>
    <w:tr w:rsidR="00AA4393" w:rsidRPr="00000197" w14:paraId="342890DA" w14:textId="77777777" w:rsidTr="00E52B61">
      <w:trPr>
        <w:jc w:val="center"/>
      </w:trPr>
      <w:tc>
        <w:tcPr>
          <w:tcW w:w="3510" w:type="dxa"/>
          <w:vAlign w:val="center"/>
        </w:tcPr>
        <w:p w14:paraId="3F36AC2E" w14:textId="29ADBE6D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fldSimple w:instr=" REVNUM   \* MERGEFORMAT ">
            <w:r w:rsidR="00B2057E" w:rsidRPr="00B2057E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C81A01">
            <w:rPr>
              <w:rFonts w:cs="Arial"/>
              <w:noProof/>
              <w:szCs w:val="16"/>
            </w:rPr>
            <w:t>04.09.2026 09:02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2F78462A" w14:textId="7D2D8ABA" w:rsidR="00AA4393" w:rsidRPr="00000197" w:rsidRDefault="00F21BAE" w:rsidP="00955930">
          <w:pPr>
            <w:pStyle w:val="-Pieddepage"/>
            <w:jc w:val="right"/>
            <w:rPr>
              <w:rFonts w:cs="Arial"/>
              <w:szCs w:val="16"/>
            </w:rPr>
          </w:pPr>
          <w:r>
            <w:t>R-320-alemartino</w:t>
          </w:r>
        </w:p>
      </w:tc>
    </w:tr>
  </w:tbl>
  <w:p w14:paraId="1349BBA3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6199A" w14:textId="77777777" w:rsidR="00AA31A8" w:rsidRDefault="00AA31A8">
      <w:r>
        <w:separator/>
      </w:r>
    </w:p>
  </w:footnote>
  <w:footnote w:type="continuationSeparator" w:id="0">
    <w:p w14:paraId="661FA364" w14:textId="77777777" w:rsidR="00AA31A8" w:rsidRDefault="00AA3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12FFA7B3" w14:textId="77777777">
      <w:trPr>
        <w:trHeight w:val="536"/>
        <w:jc w:val="center"/>
      </w:trPr>
      <w:tc>
        <w:tcPr>
          <w:tcW w:w="2445" w:type="dxa"/>
          <w:vAlign w:val="center"/>
        </w:tcPr>
        <w:p w14:paraId="7AF8FF13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3D5E7FB4" w14:textId="77777777" w:rsidR="00AA4393" w:rsidRPr="00B4738A" w:rsidRDefault="00AA4393" w:rsidP="00B4738A"/>
      </w:tc>
      <w:tc>
        <w:tcPr>
          <w:tcW w:w="2283" w:type="dxa"/>
          <w:vAlign w:val="center"/>
        </w:tcPr>
        <w:p w14:paraId="6D55E358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096A380B" wp14:editId="4AF4A7F5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4D133E6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75pt;height:11.75pt" o:bullet="t">
        <v:imagedata r:id="rId1" o:title="BD10263_"/>
      </v:shape>
    </w:pict>
  </w:numPicBullet>
  <w:abstractNum w:abstractNumId="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B6FEC"/>
    <w:multiLevelType w:val="hybridMultilevel"/>
    <w:tmpl w:val="1C043D7C"/>
    <w:lvl w:ilvl="0" w:tplc="100C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" w15:restartNumberingAfterBreak="0">
    <w:nsid w:val="285E59E7"/>
    <w:multiLevelType w:val="hybridMultilevel"/>
    <w:tmpl w:val="61E897D0"/>
    <w:lvl w:ilvl="0" w:tplc="EF262F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647" w:hanging="360"/>
      </w:pPr>
    </w:lvl>
    <w:lvl w:ilvl="2" w:tplc="100C001B">
      <w:start w:val="1"/>
      <w:numFmt w:val="lowerRoman"/>
      <w:lvlText w:val="%3."/>
      <w:lvlJc w:val="right"/>
      <w:pPr>
        <w:ind w:left="2367" w:hanging="180"/>
      </w:pPr>
    </w:lvl>
    <w:lvl w:ilvl="3" w:tplc="100C000F" w:tentative="1">
      <w:start w:val="1"/>
      <w:numFmt w:val="decimal"/>
      <w:lvlText w:val="%4."/>
      <w:lvlJc w:val="left"/>
      <w:pPr>
        <w:ind w:left="3087" w:hanging="360"/>
      </w:pPr>
    </w:lvl>
    <w:lvl w:ilvl="4" w:tplc="100C0019" w:tentative="1">
      <w:start w:val="1"/>
      <w:numFmt w:val="lowerLetter"/>
      <w:lvlText w:val="%5."/>
      <w:lvlJc w:val="left"/>
      <w:pPr>
        <w:ind w:left="3807" w:hanging="360"/>
      </w:pPr>
    </w:lvl>
    <w:lvl w:ilvl="5" w:tplc="100C001B" w:tentative="1">
      <w:start w:val="1"/>
      <w:numFmt w:val="lowerRoman"/>
      <w:lvlText w:val="%6."/>
      <w:lvlJc w:val="right"/>
      <w:pPr>
        <w:ind w:left="4527" w:hanging="180"/>
      </w:pPr>
    </w:lvl>
    <w:lvl w:ilvl="6" w:tplc="100C000F" w:tentative="1">
      <w:start w:val="1"/>
      <w:numFmt w:val="decimal"/>
      <w:lvlText w:val="%7."/>
      <w:lvlJc w:val="left"/>
      <w:pPr>
        <w:ind w:left="5247" w:hanging="360"/>
      </w:pPr>
    </w:lvl>
    <w:lvl w:ilvl="7" w:tplc="100C0019" w:tentative="1">
      <w:start w:val="1"/>
      <w:numFmt w:val="lowerLetter"/>
      <w:lvlText w:val="%8."/>
      <w:lvlJc w:val="left"/>
      <w:pPr>
        <w:ind w:left="5967" w:hanging="360"/>
      </w:pPr>
    </w:lvl>
    <w:lvl w:ilvl="8" w:tplc="10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672"/>
        </w:tabs>
        <w:ind w:left="1672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0E6160B"/>
    <w:multiLevelType w:val="hybridMultilevel"/>
    <w:tmpl w:val="C6B803A0"/>
    <w:lvl w:ilvl="0" w:tplc="100C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2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033649909">
    <w:abstractNumId w:val="1"/>
  </w:num>
  <w:num w:numId="2" w16cid:durableId="879780777">
    <w:abstractNumId w:val="5"/>
  </w:num>
  <w:num w:numId="3" w16cid:durableId="1081105415">
    <w:abstractNumId w:val="3"/>
  </w:num>
  <w:num w:numId="4" w16cid:durableId="768895975">
    <w:abstractNumId w:val="8"/>
  </w:num>
  <w:num w:numId="5" w16cid:durableId="1402481446">
    <w:abstractNumId w:val="0"/>
  </w:num>
  <w:num w:numId="6" w16cid:durableId="2137750251">
    <w:abstractNumId w:val="12"/>
  </w:num>
  <w:num w:numId="7" w16cid:durableId="836457322">
    <w:abstractNumId w:val="10"/>
  </w:num>
  <w:num w:numId="8" w16cid:durableId="1463033108">
    <w:abstractNumId w:val="9"/>
  </w:num>
  <w:num w:numId="9" w16cid:durableId="1597789703">
    <w:abstractNumId w:val="2"/>
  </w:num>
  <w:num w:numId="10" w16cid:durableId="1799639762">
    <w:abstractNumId w:val="4"/>
  </w:num>
  <w:num w:numId="11" w16cid:durableId="850145252">
    <w:abstractNumId w:val="7"/>
  </w:num>
  <w:num w:numId="12" w16cid:durableId="86121675">
    <w:abstractNumId w:val="11"/>
  </w:num>
  <w:num w:numId="13" w16cid:durableId="746996667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7E"/>
    <w:rsid w:val="00000197"/>
    <w:rsid w:val="00010B9A"/>
    <w:rsid w:val="0001209F"/>
    <w:rsid w:val="00021D00"/>
    <w:rsid w:val="000316F0"/>
    <w:rsid w:val="00044099"/>
    <w:rsid w:val="00045A82"/>
    <w:rsid w:val="00055DB3"/>
    <w:rsid w:val="00063F97"/>
    <w:rsid w:val="00065971"/>
    <w:rsid w:val="00067419"/>
    <w:rsid w:val="00086114"/>
    <w:rsid w:val="000A1B63"/>
    <w:rsid w:val="000A7B4A"/>
    <w:rsid w:val="000B6BE0"/>
    <w:rsid w:val="000E7483"/>
    <w:rsid w:val="000F22B9"/>
    <w:rsid w:val="000F381C"/>
    <w:rsid w:val="0010591C"/>
    <w:rsid w:val="00111811"/>
    <w:rsid w:val="00114120"/>
    <w:rsid w:val="0015167D"/>
    <w:rsid w:val="00152A26"/>
    <w:rsid w:val="001764CE"/>
    <w:rsid w:val="00183417"/>
    <w:rsid w:val="001C454D"/>
    <w:rsid w:val="001D4577"/>
    <w:rsid w:val="001D72BA"/>
    <w:rsid w:val="001F2420"/>
    <w:rsid w:val="001F6EEB"/>
    <w:rsid w:val="00215384"/>
    <w:rsid w:val="002770F3"/>
    <w:rsid w:val="002951BD"/>
    <w:rsid w:val="00297E2A"/>
    <w:rsid w:val="002B6893"/>
    <w:rsid w:val="002C6634"/>
    <w:rsid w:val="002D7D46"/>
    <w:rsid w:val="002F038B"/>
    <w:rsid w:val="003003DA"/>
    <w:rsid w:val="00310160"/>
    <w:rsid w:val="0031563E"/>
    <w:rsid w:val="0034172E"/>
    <w:rsid w:val="0037071E"/>
    <w:rsid w:val="003736B0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4F4A81"/>
    <w:rsid w:val="0050154A"/>
    <w:rsid w:val="005026D3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7EF"/>
    <w:rsid w:val="005E6192"/>
    <w:rsid w:val="005E6B56"/>
    <w:rsid w:val="00603917"/>
    <w:rsid w:val="00615583"/>
    <w:rsid w:val="00645760"/>
    <w:rsid w:val="00656974"/>
    <w:rsid w:val="006902A9"/>
    <w:rsid w:val="006966D0"/>
    <w:rsid w:val="006C5221"/>
    <w:rsid w:val="006E132F"/>
    <w:rsid w:val="006E2CE8"/>
    <w:rsid w:val="006E4DA8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95D40"/>
    <w:rsid w:val="007C1537"/>
    <w:rsid w:val="007D0A71"/>
    <w:rsid w:val="007D2CDF"/>
    <w:rsid w:val="007D546C"/>
    <w:rsid w:val="007E5F3D"/>
    <w:rsid w:val="007F30AE"/>
    <w:rsid w:val="008032BD"/>
    <w:rsid w:val="00807F84"/>
    <w:rsid w:val="0081740D"/>
    <w:rsid w:val="00845304"/>
    <w:rsid w:val="008468C8"/>
    <w:rsid w:val="00851A5E"/>
    <w:rsid w:val="00853E81"/>
    <w:rsid w:val="00891718"/>
    <w:rsid w:val="008A464B"/>
    <w:rsid w:val="008C40C0"/>
    <w:rsid w:val="008D55CF"/>
    <w:rsid w:val="008E05FB"/>
    <w:rsid w:val="008E13F2"/>
    <w:rsid w:val="008E501A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44D76"/>
    <w:rsid w:val="00955930"/>
    <w:rsid w:val="00961794"/>
    <w:rsid w:val="009647A2"/>
    <w:rsid w:val="0099022A"/>
    <w:rsid w:val="009B009E"/>
    <w:rsid w:val="009B190E"/>
    <w:rsid w:val="009B6FDC"/>
    <w:rsid w:val="009D1A69"/>
    <w:rsid w:val="009D480B"/>
    <w:rsid w:val="009E0A58"/>
    <w:rsid w:val="009F75DD"/>
    <w:rsid w:val="00A3107E"/>
    <w:rsid w:val="00A65F0B"/>
    <w:rsid w:val="00A706B7"/>
    <w:rsid w:val="00AA31A8"/>
    <w:rsid w:val="00AA4393"/>
    <w:rsid w:val="00AB1CA6"/>
    <w:rsid w:val="00AE282D"/>
    <w:rsid w:val="00AF58E1"/>
    <w:rsid w:val="00B147A7"/>
    <w:rsid w:val="00B2057E"/>
    <w:rsid w:val="00B20D38"/>
    <w:rsid w:val="00B241D2"/>
    <w:rsid w:val="00B33505"/>
    <w:rsid w:val="00B40A8E"/>
    <w:rsid w:val="00B44A78"/>
    <w:rsid w:val="00B4738A"/>
    <w:rsid w:val="00B612B2"/>
    <w:rsid w:val="00B64C66"/>
    <w:rsid w:val="00B95EC5"/>
    <w:rsid w:val="00B96AA1"/>
    <w:rsid w:val="00BA56D2"/>
    <w:rsid w:val="00BA7DF1"/>
    <w:rsid w:val="00BB7B12"/>
    <w:rsid w:val="00BD773C"/>
    <w:rsid w:val="00BE185C"/>
    <w:rsid w:val="00BF7A15"/>
    <w:rsid w:val="00C20939"/>
    <w:rsid w:val="00C329D7"/>
    <w:rsid w:val="00C33C51"/>
    <w:rsid w:val="00C809A0"/>
    <w:rsid w:val="00C81A01"/>
    <w:rsid w:val="00C90570"/>
    <w:rsid w:val="00CB712D"/>
    <w:rsid w:val="00CD1A2D"/>
    <w:rsid w:val="00CF04B2"/>
    <w:rsid w:val="00D14587"/>
    <w:rsid w:val="00D15AE6"/>
    <w:rsid w:val="00D160DD"/>
    <w:rsid w:val="00D174BC"/>
    <w:rsid w:val="00D275C6"/>
    <w:rsid w:val="00D405C9"/>
    <w:rsid w:val="00D64B85"/>
    <w:rsid w:val="00D64F19"/>
    <w:rsid w:val="00D82BEB"/>
    <w:rsid w:val="00DB1DCD"/>
    <w:rsid w:val="00E015B8"/>
    <w:rsid w:val="00E1012A"/>
    <w:rsid w:val="00E12AE5"/>
    <w:rsid w:val="00E416AC"/>
    <w:rsid w:val="00E41BC2"/>
    <w:rsid w:val="00E52B61"/>
    <w:rsid w:val="00E5490A"/>
    <w:rsid w:val="00E61B66"/>
    <w:rsid w:val="00E658ED"/>
    <w:rsid w:val="00E81328"/>
    <w:rsid w:val="00EC677D"/>
    <w:rsid w:val="00ED5FDF"/>
    <w:rsid w:val="00ED6F41"/>
    <w:rsid w:val="00ED6F46"/>
    <w:rsid w:val="00EE16F0"/>
    <w:rsid w:val="00EE431D"/>
    <w:rsid w:val="00EE4EC4"/>
    <w:rsid w:val="00EE55F0"/>
    <w:rsid w:val="00F1003D"/>
    <w:rsid w:val="00F106F3"/>
    <w:rsid w:val="00F21BAE"/>
    <w:rsid w:val="00F512A6"/>
    <w:rsid w:val="00F518E2"/>
    <w:rsid w:val="00F664DF"/>
    <w:rsid w:val="00F666B4"/>
    <w:rsid w:val="00F93513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BA77933"/>
  <w15:docId w15:val="{DCD9E5E2-639B-427B-83FC-0D71936C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583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4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4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4"/>
      </w:numPr>
      <w:tabs>
        <w:tab w:val="clear" w:pos="1672"/>
        <w:tab w:val="num" w:pos="1814"/>
      </w:tabs>
      <w:spacing w:before="120" w:after="120"/>
      <w:ind w:left="1814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paragraph" w:styleId="Paragraphedeliste">
    <w:name w:val="List Paragraph"/>
    <w:basedOn w:val="Normal"/>
    <w:uiPriority w:val="34"/>
    <w:qFormat/>
    <w:rsid w:val="00F518E2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7C1537"/>
    <w:rPr>
      <w:color w:val="605E5C"/>
      <w:shd w:val="clear" w:color="auto" w:fill="E1DFDD"/>
    </w:rPr>
  </w:style>
  <w:style w:type="paragraph" w:styleId="NormalWeb">
    <w:name w:val="Normal (Web)"/>
    <w:basedOn w:val="Normal"/>
    <w:rsid w:val="008032B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TML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99F57F4D89D439F52EDCD0CED316B" ma:contentTypeVersion="7" ma:contentTypeDescription="Crée un document." ma:contentTypeScope="" ma:versionID="7f146099027e1b74c82fbe61e090590b">
  <xsd:schema xmlns:xsd="http://www.w3.org/2001/XMLSchema" xmlns:xs="http://www.w3.org/2001/XMLSchema" xmlns:p="http://schemas.microsoft.com/office/2006/metadata/properties" xmlns:ns2="6b19550a-bdc3-4796-8096-c6911560d534" targetNamespace="http://schemas.microsoft.com/office/2006/metadata/properties" ma:root="true" ma:fieldsID="7044bf5f632aa66a3f32a70d04b92caa" ns2:_="">
    <xsd:import namespace="6b19550a-bdc3-4796-8096-c6911560d5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9550a-bdc3-4796-8096-c6911560d5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ED066B-A5C4-4F00-9682-79C6BF6A6E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9550a-bdc3-4796-8096-c6911560d5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3F7A66-EDE3-46FD-83EB-3C265E5D26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19CDB8-A2CD-412D-8359-13E6B4DF1FF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m-proj-rapport.dotx</Template>
  <TotalTime>173</TotalTime>
  <Pages>6</Pages>
  <Words>925</Words>
  <Characters>5091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6004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Alessio Martino</dc:creator>
  <cp:lastModifiedBy>Alessio Martino</cp:lastModifiedBy>
  <cp:revision>6</cp:revision>
  <cp:lastPrinted>2009-09-04T13:21:00Z</cp:lastPrinted>
  <dcterms:created xsi:type="dcterms:W3CDTF">2026-08-28T06:50:00Z</dcterms:created>
  <dcterms:modified xsi:type="dcterms:W3CDTF">2026-10-30T08:33:00Z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0x010100FBB99F57F4D89D439F52EDCD0CED316B</vt:lpwstr>
  </property>
</Properties>
</file>